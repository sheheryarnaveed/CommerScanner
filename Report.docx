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98BCA" w14:textId="55A96B20" w:rsidR="00E81978" w:rsidRDefault="0054717A" w:rsidP="006F5740">
      <w:pPr>
        <w:pStyle w:val="Title"/>
        <w:spacing w:line="276" w:lineRule="auto"/>
      </w:pPr>
      <w:sdt>
        <w:sdtPr>
          <w:rPr>
            <w:b/>
            <w:bCs/>
            <w:sz w:val="44"/>
            <w:szCs w:val="44"/>
          </w:rPr>
          <w:alias w:val="Title:"/>
          <w:tag w:val="Title:"/>
          <w:id w:val="726351117"/>
          <w:placeholder>
            <w:docPart w:val="FB1AEF475B1B4426BC38CB4DD9FE6AE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6293F">
            <w:rPr>
              <w:b/>
              <w:bCs/>
              <w:sz w:val="44"/>
              <w:szCs w:val="44"/>
            </w:rPr>
            <w:t>Applying Data Science in Python to find the Neighborhoods in Tokyo with Potential Business Opportunity</w:t>
          </w:r>
        </w:sdtContent>
      </w:sdt>
    </w:p>
    <w:p w14:paraId="69BB072B" w14:textId="77777777" w:rsidR="000B72C5" w:rsidRDefault="000B72C5" w:rsidP="006F5740">
      <w:pPr>
        <w:pStyle w:val="Title2"/>
      </w:pPr>
    </w:p>
    <w:p w14:paraId="4814802D" w14:textId="00FC4A4C" w:rsidR="00B823AA" w:rsidRDefault="000B72C5" w:rsidP="006F5740">
      <w:pPr>
        <w:pStyle w:val="Title2"/>
      </w:pPr>
      <w:r>
        <w:t>Muhammad Sheheryar Naveed</w:t>
      </w:r>
    </w:p>
    <w:p w14:paraId="5586163D" w14:textId="4C84F4D2" w:rsidR="00E81978" w:rsidRDefault="00E81978" w:rsidP="006F5740">
      <w:pPr>
        <w:pStyle w:val="Title2"/>
        <w:jc w:val="both"/>
      </w:pPr>
    </w:p>
    <w:p w14:paraId="4A66E0EB" w14:textId="470EFA5A" w:rsidR="00E81978" w:rsidRDefault="00E81978" w:rsidP="006F5740">
      <w:pPr>
        <w:ind w:firstLine="0"/>
        <w:jc w:val="both"/>
      </w:pPr>
    </w:p>
    <w:p w14:paraId="2E9CD786" w14:textId="2950DAD7" w:rsidR="00E81978" w:rsidRDefault="00E81978" w:rsidP="006F5740">
      <w:pPr>
        <w:jc w:val="both"/>
      </w:pPr>
    </w:p>
    <w:p w14:paraId="03F56268" w14:textId="2EC56071" w:rsidR="00E81978" w:rsidRDefault="00E81978" w:rsidP="006F5740">
      <w:pPr>
        <w:pStyle w:val="Bibliography"/>
        <w:jc w:val="both"/>
        <w:rPr>
          <w:noProof/>
        </w:rPr>
      </w:pPr>
    </w:p>
    <w:p w14:paraId="651194E2" w14:textId="6E898707" w:rsidR="000B72C5" w:rsidRDefault="000B72C5" w:rsidP="006F5740">
      <w:pPr>
        <w:jc w:val="both"/>
      </w:pPr>
    </w:p>
    <w:p w14:paraId="2D0E0B15" w14:textId="0ECC0211" w:rsidR="000B72C5" w:rsidRDefault="000B72C5" w:rsidP="006F5740">
      <w:pPr>
        <w:jc w:val="both"/>
      </w:pPr>
    </w:p>
    <w:p w14:paraId="43780D0F" w14:textId="6F99CBD8" w:rsidR="000B72C5" w:rsidRDefault="000B72C5" w:rsidP="006F5740">
      <w:pPr>
        <w:jc w:val="both"/>
      </w:pPr>
    </w:p>
    <w:p w14:paraId="7A2DFDAC" w14:textId="5169B861" w:rsidR="000B72C5" w:rsidRDefault="000B72C5" w:rsidP="006F5740">
      <w:pPr>
        <w:jc w:val="both"/>
      </w:pPr>
    </w:p>
    <w:p w14:paraId="5FD335AE" w14:textId="44BF4940" w:rsidR="000B72C5" w:rsidRDefault="000B72C5" w:rsidP="006F5740">
      <w:pPr>
        <w:jc w:val="both"/>
      </w:pPr>
    </w:p>
    <w:p w14:paraId="7969EB72" w14:textId="6F7A7464" w:rsidR="000B72C5" w:rsidRDefault="000B72C5" w:rsidP="006F5740">
      <w:pPr>
        <w:jc w:val="both"/>
      </w:pPr>
    </w:p>
    <w:p w14:paraId="47D00375" w14:textId="12218556" w:rsidR="000B72C5" w:rsidRDefault="000B72C5" w:rsidP="006F5740">
      <w:pPr>
        <w:jc w:val="both"/>
      </w:pPr>
    </w:p>
    <w:p w14:paraId="2B04E1F3" w14:textId="0523ED1F" w:rsidR="000B72C5" w:rsidRDefault="000B72C5" w:rsidP="006F5740">
      <w:pPr>
        <w:jc w:val="both"/>
      </w:pPr>
    </w:p>
    <w:p w14:paraId="4E4C7E8D" w14:textId="77777777" w:rsidR="004F5FFF" w:rsidRDefault="004F5FFF" w:rsidP="006F5740">
      <w:pPr>
        <w:jc w:val="both"/>
      </w:pPr>
    </w:p>
    <w:p w14:paraId="0ADB7AC4" w14:textId="21016295" w:rsidR="000B72C5" w:rsidRDefault="000B72C5" w:rsidP="006F5740">
      <w:pPr>
        <w:jc w:val="both"/>
      </w:pPr>
    </w:p>
    <w:p w14:paraId="4D2FBC81" w14:textId="02521C54" w:rsidR="000B72C5" w:rsidRPr="007A44CC" w:rsidRDefault="000B72C5" w:rsidP="006F5740">
      <w:pPr>
        <w:ind w:firstLine="0"/>
        <w:jc w:val="both"/>
        <w:rPr>
          <w:b/>
          <w:bCs/>
          <w:sz w:val="36"/>
          <w:szCs w:val="36"/>
          <w:u w:val="single"/>
        </w:rPr>
      </w:pPr>
      <w:r w:rsidRPr="007A44CC">
        <w:rPr>
          <w:b/>
          <w:bCs/>
          <w:sz w:val="36"/>
          <w:szCs w:val="36"/>
          <w:u w:val="single"/>
        </w:rPr>
        <w:lastRenderedPageBreak/>
        <w:t>Introduction</w:t>
      </w:r>
    </w:p>
    <w:p w14:paraId="23156596" w14:textId="585DC728" w:rsidR="000B72C5" w:rsidRDefault="000B72C5" w:rsidP="006F5740">
      <w:pPr>
        <w:spacing w:line="276" w:lineRule="auto"/>
        <w:ind w:firstLine="0"/>
        <w:jc w:val="both"/>
      </w:pPr>
      <w:r>
        <w:t xml:space="preserve">The aim of this project is to identify the areas in Tokyo city which has the potential of a business opportunity. The study is based on the dataset </w:t>
      </w:r>
      <w:r w:rsidR="00A45EE5">
        <w:t xml:space="preserve">consisting of all the commercial places in Tokyo City with their number of checks-in by the customers. This dataset can be boiled down to find the type of commercial with the most demand in the industry and market. Thereafter finding the neighborhoods in Tokyo which do not have such category of commercial places could be something </w:t>
      </w:r>
      <w:proofErr w:type="gramStart"/>
      <w:r w:rsidR="00A45EE5">
        <w:t>really useful</w:t>
      </w:r>
      <w:proofErr w:type="gramEnd"/>
      <w:r w:rsidR="00A45EE5">
        <w:t xml:space="preserve"> for stakeholders who are in search of finding the potential business opportunity.</w:t>
      </w:r>
    </w:p>
    <w:p w14:paraId="20AE2F83" w14:textId="501195A4" w:rsidR="00A45EE5" w:rsidRDefault="00A45EE5" w:rsidP="006F5740">
      <w:pPr>
        <w:ind w:firstLine="0"/>
        <w:jc w:val="both"/>
      </w:pPr>
    </w:p>
    <w:p w14:paraId="0B675CE4" w14:textId="77777777" w:rsidR="00772CEE" w:rsidRPr="007A44CC" w:rsidRDefault="00772CEE" w:rsidP="00772CEE">
      <w:pPr>
        <w:ind w:firstLine="0"/>
        <w:jc w:val="both"/>
        <w:rPr>
          <w:b/>
          <w:bCs/>
          <w:sz w:val="36"/>
          <w:szCs w:val="36"/>
          <w:u w:val="single"/>
        </w:rPr>
      </w:pPr>
      <w:r>
        <w:rPr>
          <w:b/>
          <w:bCs/>
          <w:sz w:val="36"/>
          <w:szCs w:val="36"/>
          <w:u w:val="single"/>
        </w:rPr>
        <w:t>Target Audience</w:t>
      </w:r>
    </w:p>
    <w:p w14:paraId="17633D45" w14:textId="05961BD9" w:rsidR="00772CEE" w:rsidRDefault="00772CEE" w:rsidP="00772CEE">
      <w:pPr>
        <w:spacing w:line="276" w:lineRule="auto"/>
        <w:ind w:firstLine="0"/>
        <w:jc w:val="both"/>
      </w:pPr>
      <w:r>
        <w:t xml:space="preserve">The target audience here are going to be any businessman interested in investing in a commercial activity. Provided a dataset of check-ins of commercial places within a city, this model can help visualize 5 places for a businessman to </w:t>
      </w:r>
      <w:r>
        <w:t>choose</w:t>
      </w:r>
      <w:r>
        <w:t xml:space="preserve"> from that have a potential for the commercial activity based on the number of customer visits i.e. market demand. </w:t>
      </w:r>
    </w:p>
    <w:p w14:paraId="4DA699CE" w14:textId="77777777" w:rsidR="00772CEE" w:rsidRDefault="00772CEE" w:rsidP="006F5740">
      <w:pPr>
        <w:ind w:firstLine="0"/>
        <w:jc w:val="both"/>
      </w:pPr>
    </w:p>
    <w:p w14:paraId="2D9B7074" w14:textId="50B4CC98" w:rsidR="00A45EE5" w:rsidRPr="007A44CC" w:rsidRDefault="00A45EE5" w:rsidP="006F5740">
      <w:pPr>
        <w:ind w:firstLine="0"/>
        <w:jc w:val="both"/>
        <w:rPr>
          <w:b/>
          <w:bCs/>
          <w:sz w:val="36"/>
          <w:szCs w:val="36"/>
          <w:u w:val="single"/>
        </w:rPr>
      </w:pPr>
      <w:r w:rsidRPr="007A44CC">
        <w:rPr>
          <w:b/>
          <w:bCs/>
          <w:sz w:val="36"/>
          <w:szCs w:val="36"/>
          <w:u w:val="single"/>
        </w:rPr>
        <w:t>Dataset</w:t>
      </w:r>
    </w:p>
    <w:p w14:paraId="65E6803F" w14:textId="67517459" w:rsidR="007A44CC" w:rsidRPr="007A44CC" w:rsidRDefault="007A44CC" w:rsidP="006F5740">
      <w:pPr>
        <w:spacing w:line="276" w:lineRule="auto"/>
        <w:ind w:firstLine="0"/>
        <w:jc w:val="both"/>
        <w:rPr>
          <w:b/>
          <w:bCs/>
          <w:i/>
          <w:iCs/>
          <w:sz w:val="28"/>
          <w:szCs w:val="28"/>
        </w:rPr>
      </w:pPr>
      <w:r w:rsidRPr="007A44CC">
        <w:rPr>
          <w:b/>
          <w:bCs/>
          <w:i/>
          <w:iCs/>
          <w:sz w:val="28"/>
          <w:szCs w:val="28"/>
        </w:rPr>
        <w:t xml:space="preserve">Source: </w:t>
      </w:r>
    </w:p>
    <w:p w14:paraId="3F35E11E" w14:textId="356B0689" w:rsidR="00A45EE5" w:rsidRDefault="00A45EE5" w:rsidP="006F5740">
      <w:pPr>
        <w:spacing w:line="276" w:lineRule="auto"/>
        <w:ind w:firstLine="0"/>
        <w:jc w:val="both"/>
      </w:pPr>
      <w:r>
        <w:t>The data comes from the following source:</w:t>
      </w:r>
    </w:p>
    <w:p w14:paraId="0FC12F1D" w14:textId="0A9EBF98" w:rsidR="00A45EE5" w:rsidRDefault="0054717A" w:rsidP="006F5740">
      <w:pPr>
        <w:spacing w:line="276" w:lineRule="auto"/>
        <w:ind w:firstLine="0"/>
        <w:jc w:val="both"/>
      </w:pPr>
      <w:hyperlink r:id="rId9" w:history="1">
        <w:r w:rsidR="00A45EE5">
          <w:rPr>
            <w:rStyle w:val="Hyperlink"/>
          </w:rPr>
          <w:t>https://sites.google.com/site/yangdingqi/home/foursquare-dataset</w:t>
        </w:r>
      </w:hyperlink>
    </w:p>
    <w:p w14:paraId="0728D1EF" w14:textId="0C63B370" w:rsidR="00A45EE5" w:rsidRDefault="00A45EE5" w:rsidP="006F5740">
      <w:pPr>
        <w:spacing w:line="276" w:lineRule="auto"/>
        <w:ind w:firstLine="0"/>
        <w:jc w:val="both"/>
      </w:pPr>
      <w:r>
        <w:t xml:space="preserve">It consists of data of Tokyo city listing the venues and their respective customer visits accompanied by date time stamps.  The data is for ten months </w:t>
      </w:r>
      <w:r w:rsidRPr="00A45EE5">
        <w:t xml:space="preserve">from 12 April 2012 to 16 February 2013. </w:t>
      </w:r>
      <w:r>
        <w:t>It has around</w:t>
      </w:r>
      <w:r w:rsidRPr="00A45EE5">
        <w:t xml:space="preserve"> 573,703</w:t>
      </w:r>
      <w:r>
        <w:t xml:space="preserve"> records for</w:t>
      </w:r>
      <w:r w:rsidRPr="00A45EE5">
        <w:t xml:space="preserve"> Tokyo. </w:t>
      </w:r>
      <w:r>
        <w:t>The file is a text file stored as tab separated values.</w:t>
      </w:r>
      <w:r w:rsidRPr="00A45EE5">
        <w:t xml:space="preserve"> </w:t>
      </w:r>
      <w:r>
        <w:t>As per the source, t</w:t>
      </w:r>
      <w:r w:rsidRPr="00A45EE5">
        <w:t xml:space="preserve">his dataset </w:t>
      </w:r>
      <w:r>
        <w:t>was</w:t>
      </w:r>
      <w:r w:rsidRPr="00A45EE5">
        <w:t xml:space="preserve"> originally used for studying the spatial-temporal regularity of user activity in LBSNs.</w:t>
      </w:r>
    </w:p>
    <w:p w14:paraId="723A3F2E" w14:textId="3F96C631" w:rsidR="007A44CC" w:rsidRDefault="007A44CC" w:rsidP="006F5740">
      <w:pPr>
        <w:spacing w:line="276" w:lineRule="auto"/>
        <w:ind w:firstLine="0"/>
        <w:jc w:val="both"/>
      </w:pPr>
    </w:p>
    <w:p w14:paraId="163E10A8" w14:textId="549E3DF7" w:rsidR="007A44CC" w:rsidRDefault="007A44CC" w:rsidP="006F5740">
      <w:pPr>
        <w:spacing w:line="276" w:lineRule="auto"/>
        <w:ind w:firstLine="0"/>
        <w:jc w:val="both"/>
      </w:pPr>
      <w:r>
        <w:t>The column names and the first five rows of the dataset are as follows:</w:t>
      </w:r>
    </w:p>
    <w:p w14:paraId="55BC025F" w14:textId="77777777" w:rsidR="00E25B4A" w:rsidRDefault="00E25B4A" w:rsidP="006F5740">
      <w:pPr>
        <w:spacing w:line="276" w:lineRule="auto"/>
        <w:ind w:firstLine="0"/>
        <w:jc w:val="both"/>
      </w:pPr>
    </w:p>
    <w:p w14:paraId="54C0832C" w14:textId="4F5EE18A" w:rsidR="007A44CC" w:rsidRDefault="004114EA" w:rsidP="006F5740">
      <w:pPr>
        <w:spacing w:line="276" w:lineRule="auto"/>
        <w:ind w:firstLine="0"/>
        <w:jc w:val="both"/>
      </w:pPr>
      <w:r>
        <w:rPr>
          <w:noProof/>
        </w:rPr>
        <w:drawing>
          <wp:inline distT="0" distB="0" distL="0" distR="0" wp14:anchorId="05FF3E3B" wp14:editId="25DC86AA">
            <wp:extent cx="5943600" cy="1442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42720"/>
                    </a:xfrm>
                    <a:prstGeom prst="rect">
                      <a:avLst/>
                    </a:prstGeom>
                  </pic:spPr>
                </pic:pic>
              </a:graphicData>
            </a:graphic>
          </wp:inline>
        </w:drawing>
      </w:r>
    </w:p>
    <w:p w14:paraId="3B900775" w14:textId="3AE96C26" w:rsidR="007A44CC" w:rsidRDefault="007A44CC" w:rsidP="006F5740">
      <w:pPr>
        <w:spacing w:line="276" w:lineRule="auto"/>
        <w:ind w:firstLine="0"/>
        <w:jc w:val="both"/>
      </w:pPr>
    </w:p>
    <w:p w14:paraId="27E6C446" w14:textId="5806B99E" w:rsidR="007A44CC" w:rsidRPr="007A44CC" w:rsidRDefault="007A44CC" w:rsidP="006F5740">
      <w:pPr>
        <w:spacing w:line="276" w:lineRule="auto"/>
        <w:ind w:firstLine="0"/>
        <w:jc w:val="both"/>
        <w:rPr>
          <w:b/>
          <w:bCs/>
          <w:i/>
          <w:iCs/>
          <w:sz w:val="28"/>
          <w:szCs w:val="28"/>
        </w:rPr>
      </w:pPr>
      <w:r>
        <w:rPr>
          <w:b/>
          <w:bCs/>
          <w:i/>
          <w:iCs/>
          <w:sz w:val="28"/>
          <w:szCs w:val="28"/>
        </w:rPr>
        <w:t>Refinement</w:t>
      </w:r>
      <w:r w:rsidRPr="007A44CC">
        <w:rPr>
          <w:b/>
          <w:bCs/>
          <w:i/>
          <w:iCs/>
          <w:sz w:val="28"/>
          <w:szCs w:val="28"/>
        </w:rPr>
        <w:t xml:space="preserve">: </w:t>
      </w:r>
    </w:p>
    <w:p w14:paraId="476677DE" w14:textId="580A5F85" w:rsidR="007A44CC" w:rsidRDefault="007A44CC" w:rsidP="006F5740">
      <w:pPr>
        <w:spacing w:line="276" w:lineRule="auto"/>
        <w:ind w:firstLine="0"/>
        <w:jc w:val="both"/>
      </w:pPr>
      <w:r>
        <w:t>We will then try to refine the data and extract the useful data elements from the imported dataset and load it into a fresh data frame. The new data frame will list the venues along with their respective number of check-ins</w:t>
      </w:r>
      <w:r w:rsidR="0046293F">
        <w:t xml:space="preserve"> </w:t>
      </w:r>
      <w:r w:rsidR="0046293F" w:rsidRPr="0046293F">
        <w:rPr>
          <w:i/>
          <w:iCs/>
        </w:rPr>
        <w:t xml:space="preserve">i.e. dataset grouped by venues along with each </w:t>
      </w:r>
      <w:proofErr w:type="spellStart"/>
      <w:r w:rsidR="0046293F" w:rsidRPr="0046293F">
        <w:rPr>
          <w:i/>
          <w:iCs/>
        </w:rPr>
        <w:t>venue_id’s</w:t>
      </w:r>
      <w:proofErr w:type="spellEnd"/>
      <w:r w:rsidR="0046293F" w:rsidRPr="0046293F">
        <w:rPr>
          <w:i/>
          <w:iCs/>
        </w:rPr>
        <w:t xml:space="preserve"> visitor count</w:t>
      </w:r>
      <w:r w:rsidRPr="0046293F">
        <w:rPr>
          <w:i/>
          <w:iCs/>
        </w:rPr>
        <w:t>.</w:t>
      </w:r>
      <w:r>
        <w:t xml:space="preserve"> Here’s a </w:t>
      </w:r>
      <w:r w:rsidR="002A2263">
        <w:t>snapshot</w:t>
      </w:r>
      <w:r>
        <w:t xml:space="preserve"> of the refined data:</w:t>
      </w:r>
    </w:p>
    <w:p w14:paraId="54031309" w14:textId="77777777" w:rsidR="0046293F" w:rsidRDefault="004114EA" w:rsidP="0046293F">
      <w:pPr>
        <w:keepNext/>
        <w:spacing w:line="276" w:lineRule="auto"/>
        <w:ind w:firstLine="0"/>
        <w:jc w:val="both"/>
      </w:pPr>
      <w:r>
        <w:rPr>
          <w:noProof/>
        </w:rPr>
        <w:drawing>
          <wp:inline distT="0" distB="0" distL="0" distR="0" wp14:anchorId="08C069FC" wp14:editId="078CE2A1">
            <wp:extent cx="5943600" cy="1846580"/>
            <wp:effectExtent l="0" t="0" r="0" b="1270"/>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46580"/>
                    </a:xfrm>
                    <a:prstGeom prst="rect">
                      <a:avLst/>
                    </a:prstGeom>
                  </pic:spPr>
                </pic:pic>
              </a:graphicData>
            </a:graphic>
          </wp:inline>
        </w:drawing>
      </w:r>
    </w:p>
    <w:p w14:paraId="54DFC548" w14:textId="14CD8A35" w:rsidR="007C1B13" w:rsidRDefault="0046293F" w:rsidP="0046293F">
      <w:pPr>
        <w:pStyle w:val="Caption"/>
        <w:jc w:val="both"/>
      </w:pPr>
      <w:bookmarkStart w:id="0" w:name="_Hlk37269456"/>
      <w:r>
        <w:t xml:space="preserve">Figure </w:t>
      </w:r>
      <w:fldSimple w:instr=" SEQ Figure \* ARABIC ">
        <w:r w:rsidR="003F3BA1">
          <w:rPr>
            <w:noProof/>
          </w:rPr>
          <w:t>1</w:t>
        </w:r>
      </w:fldSimple>
      <w:r>
        <w:t>-</w:t>
      </w:r>
      <w:proofErr w:type="spellStart"/>
      <w:r>
        <w:t>Cleaned_dataset</w:t>
      </w:r>
      <w:proofErr w:type="spellEnd"/>
    </w:p>
    <w:bookmarkEnd w:id="0"/>
    <w:p w14:paraId="18D655A2" w14:textId="77777777" w:rsidR="00E25B4A" w:rsidRDefault="00E25B4A" w:rsidP="006F5740">
      <w:pPr>
        <w:spacing w:line="276" w:lineRule="auto"/>
        <w:ind w:firstLine="0"/>
        <w:jc w:val="both"/>
      </w:pPr>
    </w:p>
    <w:p w14:paraId="038F9DA5" w14:textId="28B6172C" w:rsidR="0046293F" w:rsidRPr="007C1B13" w:rsidRDefault="0046293F" w:rsidP="0046293F">
      <w:pPr>
        <w:spacing w:line="276" w:lineRule="auto"/>
        <w:ind w:firstLine="0"/>
        <w:jc w:val="both"/>
        <w:rPr>
          <w:i/>
          <w:iCs/>
        </w:rPr>
      </w:pPr>
      <w:r w:rsidRPr="007C1B13">
        <w:rPr>
          <w:i/>
          <w:iCs/>
        </w:rPr>
        <w:t xml:space="preserve">Note: For the sake of simplicity, we will just use first 2000 </w:t>
      </w:r>
      <w:r>
        <w:rPr>
          <w:i/>
          <w:iCs/>
        </w:rPr>
        <w:t>venues</w:t>
      </w:r>
      <w:r w:rsidRPr="007C1B13">
        <w:rPr>
          <w:i/>
          <w:iCs/>
        </w:rPr>
        <w:t xml:space="preserve"> in the dataset.</w:t>
      </w:r>
    </w:p>
    <w:p w14:paraId="161B77C1" w14:textId="18F9C4BA" w:rsidR="00A45EE5" w:rsidRDefault="00A45EE5" w:rsidP="006F5740">
      <w:pPr>
        <w:ind w:firstLine="0"/>
        <w:jc w:val="both"/>
      </w:pPr>
    </w:p>
    <w:p w14:paraId="40FCE16C" w14:textId="18D9CA5C" w:rsidR="007A44CC" w:rsidRDefault="007C1B13" w:rsidP="006F5740">
      <w:pPr>
        <w:spacing w:line="276" w:lineRule="auto"/>
        <w:ind w:firstLine="0"/>
        <w:jc w:val="both"/>
      </w:pPr>
      <w:r>
        <w:t>We now need to group the data by category names, and we get the following dataset after doing that:</w:t>
      </w:r>
    </w:p>
    <w:p w14:paraId="7634DDC5" w14:textId="473C5F95" w:rsidR="007C1B13" w:rsidRDefault="004114EA" w:rsidP="006F5740">
      <w:pPr>
        <w:spacing w:line="276" w:lineRule="auto"/>
        <w:ind w:firstLine="0"/>
        <w:jc w:val="both"/>
      </w:pPr>
      <w:r>
        <w:rPr>
          <w:noProof/>
        </w:rPr>
        <w:drawing>
          <wp:inline distT="0" distB="0" distL="0" distR="0" wp14:anchorId="722BAAD2" wp14:editId="761343CC">
            <wp:extent cx="5943600" cy="1807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07845"/>
                    </a:xfrm>
                    <a:prstGeom prst="rect">
                      <a:avLst/>
                    </a:prstGeom>
                  </pic:spPr>
                </pic:pic>
              </a:graphicData>
            </a:graphic>
          </wp:inline>
        </w:drawing>
      </w:r>
    </w:p>
    <w:p w14:paraId="09EE3A6B" w14:textId="77777777" w:rsidR="007C1B13" w:rsidRDefault="007C1B13" w:rsidP="006F5740">
      <w:pPr>
        <w:spacing w:line="276" w:lineRule="auto"/>
        <w:ind w:firstLine="0"/>
        <w:jc w:val="both"/>
      </w:pPr>
    </w:p>
    <w:p w14:paraId="5A064ACF" w14:textId="596234B1" w:rsidR="007A44CC" w:rsidRDefault="007A44CC" w:rsidP="006F5740">
      <w:pPr>
        <w:spacing w:line="276" w:lineRule="auto"/>
        <w:ind w:firstLine="0"/>
        <w:jc w:val="both"/>
      </w:pPr>
      <w:r>
        <w:t xml:space="preserve">Since the dataset has some non-commercial categories (for example train station i.e. a businessman cannot open a train station: p) that might be out of our interest </w:t>
      </w:r>
      <w:r w:rsidR="002A2263">
        <w:t>pool,</w:t>
      </w:r>
      <w:r>
        <w:t xml:space="preserve"> so we need to filter out those categories and get the data for only the commercial categories. Here’s the final dataset we get</w:t>
      </w:r>
      <w:r w:rsidR="007C1B13">
        <w:t>:</w:t>
      </w:r>
    </w:p>
    <w:p w14:paraId="278C4BB6" w14:textId="4C413DB0" w:rsidR="007C1B13" w:rsidRDefault="007C1B13" w:rsidP="006F5740">
      <w:pPr>
        <w:spacing w:line="276" w:lineRule="auto"/>
        <w:ind w:firstLine="0"/>
        <w:jc w:val="both"/>
      </w:pPr>
    </w:p>
    <w:p w14:paraId="7DE86818" w14:textId="35627EE9" w:rsidR="007C1B13" w:rsidRDefault="004114EA" w:rsidP="006F5740">
      <w:pPr>
        <w:spacing w:line="276" w:lineRule="auto"/>
        <w:ind w:firstLine="0"/>
        <w:jc w:val="both"/>
      </w:pPr>
      <w:r>
        <w:rPr>
          <w:noProof/>
        </w:rPr>
        <w:lastRenderedPageBreak/>
        <w:drawing>
          <wp:inline distT="0" distB="0" distL="0" distR="0" wp14:anchorId="1EAB8923" wp14:editId="260ECB94">
            <wp:extent cx="5943600" cy="1807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07210"/>
                    </a:xfrm>
                    <a:prstGeom prst="rect">
                      <a:avLst/>
                    </a:prstGeom>
                  </pic:spPr>
                </pic:pic>
              </a:graphicData>
            </a:graphic>
          </wp:inline>
        </w:drawing>
      </w:r>
    </w:p>
    <w:p w14:paraId="0B0FA3BF" w14:textId="72098E21" w:rsidR="007A44CC" w:rsidRDefault="007A44CC" w:rsidP="006F5740">
      <w:pPr>
        <w:spacing w:line="276" w:lineRule="auto"/>
        <w:ind w:firstLine="0"/>
        <w:jc w:val="both"/>
      </w:pPr>
    </w:p>
    <w:p w14:paraId="739E8D95" w14:textId="24AA883D" w:rsidR="007A44CC" w:rsidRDefault="007A44CC" w:rsidP="006F5740">
      <w:pPr>
        <w:spacing w:line="276" w:lineRule="auto"/>
        <w:ind w:firstLine="0"/>
        <w:jc w:val="both"/>
      </w:pPr>
    </w:p>
    <w:p w14:paraId="3D39506C" w14:textId="086F7922" w:rsidR="007A44CC" w:rsidRDefault="007A44CC" w:rsidP="006F5740">
      <w:pPr>
        <w:spacing w:line="276" w:lineRule="auto"/>
        <w:ind w:firstLine="0"/>
        <w:jc w:val="both"/>
      </w:pPr>
      <w:r>
        <w:t xml:space="preserve">We get to know that “Electronics Store” is the top demanding commercial place </w:t>
      </w:r>
      <w:proofErr w:type="gramStart"/>
      <w:r>
        <w:t>at the moment</w:t>
      </w:r>
      <w:proofErr w:type="gramEnd"/>
      <w:r>
        <w:t xml:space="preserve"> based on customer visits. </w:t>
      </w:r>
    </w:p>
    <w:p w14:paraId="3786C746" w14:textId="48978B91" w:rsidR="0046293F" w:rsidRDefault="0046293F" w:rsidP="006F5740">
      <w:pPr>
        <w:spacing w:line="276" w:lineRule="auto"/>
        <w:ind w:firstLine="0"/>
        <w:jc w:val="both"/>
      </w:pPr>
    </w:p>
    <w:p w14:paraId="78D209EC" w14:textId="2C6CB30C" w:rsidR="0046293F" w:rsidRDefault="0046293F" w:rsidP="006F5740">
      <w:pPr>
        <w:spacing w:line="276" w:lineRule="auto"/>
        <w:ind w:firstLine="0"/>
        <w:jc w:val="both"/>
      </w:pPr>
      <w:r>
        <w:t xml:space="preserve">Please note that the above refinement was just to find out the most visited and active commercial place. For further analysis we will use the </w:t>
      </w:r>
      <w:r w:rsidRPr="0046293F">
        <w:rPr>
          <w:i/>
          <w:iCs/>
          <w:u w:val="single"/>
        </w:rPr>
        <w:t>Figure 1-Cleaned_dataset</w:t>
      </w:r>
      <w:r w:rsidR="009E3922">
        <w:rPr>
          <w:i/>
          <w:iCs/>
          <w:u w:val="single"/>
        </w:rPr>
        <w:t>1</w:t>
      </w:r>
      <w:r>
        <w:t xml:space="preserve"> above</w:t>
      </w:r>
      <w:r w:rsidR="009E3922">
        <w:t xml:space="preserve"> and remove all the unwanted entries from it i.e. train stations etc. and we get the following dataset as our input for analysis:</w:t>
      </w:r>
    </w:p>
    <w:p w14:paraId="57471C36" w14:textId="611DA375" w:rsidR="009E3922" w:rsidRDefault="009E3922" w:rsidP="006F5740">
      <w:pPr>
        <w:spacing w:line="276" w:lineRule="auto"/>
        <w:ind w:firstLine="0"/>
        <w:jc w:val="both"/>
      </w:pPr>
    </w:p>
    <w:p w14:paraId="4914A003" w14:textId="238BC2AB" w:rsidR="009E3922" w:rsidRDefault="009E3922" w:rsidP="006F5740">
      <w:pPr>
        <w:spacing w:line="276" w:lineRule="auto"/>
        <w:ind w:firstLine="0"/>
        <w:jc w:val="both"/>
      </w:pPr>
      <w:r>
        <w:rPr>
          <w:noProof/>
        </w:rPr>
        <w:drawing>
          <wp:inline distT="0" distB="0" distL="0" distR="0" wp14:anchorId="43B7DB29" wp14:editId="6893E88C">
            <wp:extent cx="5943600" cy="171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15770"/>
                    </a:xfrm>
                    <a:prstGeom prst="rect">
                      <a:avLst/>
                    </a:prstGeom>
                  </pic:spPr>
                </pic:pic>
              </a:graphicData>
            </a:graphic>
          </wp:inline>
        </w:drawing>
      </w:r>
    </w:p>
    <w:p w14:paraId="30F4079C" w14:textId="150BC7DB" w:rsidR="007A44CC" w:rsidRDefault="007A44CC" w:rsidP="006F5740">
      <w:pPr>
        <w:ind w:firstLine="0"/>
        <w:jc w:val="both"/>
      </w:pPr>
    </w:p>
    <w:p w14:paraId="6D297ED2" w14:textId="4AEC2D12" w:rsidR="007A44CC" w:rsidRPr="007A44CC" w:rsidRDefault="007A44CC" w:rsidP="006F5740">
      <w:pPr>
        <w:spacing w:line="276" w:lineRule="auto"/>
        <w:ind w:firstLine="0"/>
        <w:jc w:val="both"/>
        <w:rPr>
          <w:b/>
          <w:bCs/>
          <w:i/>
          <w:iCs/>
          <w:sz w:val="28"/>
          <w:szCs w:val="28"/>
        </w:rPr>
      </w:pPr>
      <w:r>
        <w:rPr>
          <w:b/>
          <w:bCs/>
          <w:i/>
          <w:iCs/>
          <w:sz w:val="28"/>
          <w:szCs w:val="28"/>
        </w:rPr>
        <w:t>Analysis</w:t>
      </w:r>
      <w:r w:rsidR="00772CEE">
        <w:rPr>
          <w:b/>
          <w:bCs/>
          <w:i/>
          <w:iCs/>
          <w:sz w:val="28"/>
          <w:szCs w:val="28"/>
        </w:rPr>
        <w:t xml:space="preserve"> and Methodology</w:t>
      </w:r>
      <w:r>
        <w:rPr>
          <w:b/>
          <w:bCs/>
          <w:i/>
          <w:iCs/>
          <w:sz w:val="28"/>
          <w:szCs w:val="28"/>
        </w:rPr>
        <w:t>:</w:t>
      </w:r>
    </w:p>
    <w:p w14:paraId="424EAC0C" w14:textId="7AB4F5A1" w:rsidR="007A44CC" w:rsidRDefault="007A44CC" w:rsidP="006F5740">
      <w:pPr>
        <w:spacing w:line="276" w:lineRule="auto"/>
        <w:ind w:firstLine="0"/>
        <w:jc w:val="both"/>
      </w:pPr>
      <w:r>
        <w:t>We will find the vicinity that lacks this commercial activity. To do so</w:t>
      </w:r>
      <w:r w:rsidR="009E3922">
        <w:t xml:space="preserve">, for each coordinate we find the number of electronics stores present within its 3kms radius. Then we came across the coordinate that has </w:t>
      </w:r>
      <w:proofErr w:type="gramStart"/>
      <w:r w:rsidR="009E3922">
        <w:t>the most</w:t>
      </w:r>
      <w:proofErr w:type="gramEnd"/>
      <w:r w:rsidR="009E3922">
        <w:t xml:space="preserve"> number of electronics store within its 3km vicinity. Here’s what we got:</w:t>
      </w:r>
    </w:p>
    <w:p w14:paraId="0B4024EB" w14:textId="7115FFA2" w:rsidR="009E3922" w:rsidRDefault="009E3922" w:rsidP="006F5740">
      <w:pPr>
        <w:spacing w:line="276" w:lineRule="auto"/>
        <w:ind w:firstLine="0"/>
        <w:jc w:val="both"/>
      </w:pPr>
    </w:p>
    <w:p w14:paraId="73FCD7EB" w14:textId="77777777" w:rsidR="009E3922" w:rsidRDefault="009E3922" w:rsidP="006F5740">
      <w:pPr>
        <w:spacing w:line="276" w:lineRule="auto"/>
        <w:ind w:firstLine="0"/>
        <w:jc w:val="both"/>
      </w:pPr>
    </w:p>
    <w:p w14:paraId="25F82502" w14:textId="2777BE38" w:rsidR="009E3922" w:rsidRDefault="009E3922" w:rsidP="006F5740">
      <w:pPr>
        <w:spacing w:line="276" w:lineRule="auto"/>
        <w:ind w:firstLine="0"/>
        <w:jc w:val="both"/>
      </w:pPr>
      <w:r>
        <w:rPr>
          <w:noProof/>
        </w:rPr>
        <w:lastRenderedPageBreak/>
        <w:drawing>
          <wp:inline distT="0" distB="0" distL="0" distR="0" wp14:anchorId="298C033D" wp14:editId="342C6DA9">
            <wp:extent cx="5943600" cy="36931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93160"/>
                    </a:xfrm>
                    <a:prstGeom prst="rect">
                      <a:avLst/>
                    </a:prstGeom>
                  </pic:spPr>
                </pic:pic>
              </a:graphicData>
            </a:graphic>
          </wp:inline>
        </w:drawing>
      </w:r>
    </w:p>
    <w:p w14:paraId="37C92B4F" w14:textId="77777777" w:rsidR="009E3922" w:rsidRDefault="009E3922" w:rsidP="006F5740">
      <w:pPr>
        <w:spacing w:line="276" w:lineRule="auto"/>
        <w:ind w:firstLine="0"/>
        <w:jc w:val="both"/>
      </w:pPr>
    </w:p>
    <w:p w14:paraId="75EDF925" w14:textId="5C353BAC" w:rsidR="0046293F" w:rsidRDefault="009E3922" w:rsidP="006F5740">
      <w:pPr>
        <w:spacing w:line="276" w:lineRule="auto"/>
        <w:ind w:firstLine="0"/>
        <w:jc w:val="both"/>
      </w:pPr>
      <w:r>
        <w:t>So now we find the neighbors (a total of 5 neighbors) which are closest to this coordinate but has one less than</w:t>
      </w:r>
      <w:r w:rsidR="007024DC">
        <w:t xml:space="preserve"> </w:t>
      </w:r>
      <w:r>
        <w:t xml:space="preserve">(at optimum) </w:t>
      </w:r>
      <w:proofErr w:type="gramStart"/>
      <w:r>
        <w:t>the most</w:t>
      </w:r>
      <w:proofErr w:type="gramEnd"/>
      <w:r>
        <w:t xml:space="preserve"> number of shops i.e. less than 21 shops.</w:t>
      </w:r>
      <w:r w:rsidR="007024DC">
        <w:t xml:space="preserve"> </w:t>
      </w:r>
      <w:proofErr w:type="spellStart"/>
      <w:r w:rsidR="007024DC">
        <w:t>FourSquare</w:t>
      </w:r>
      <w:proofErr w:type="spellEnd"/>
      <w:r w:rsidR="007024DC">
        <w:t xml:space="preserve"> </w:t>
      </w:r>
      <w:proofErr w:type="spellStart"/>
      <w:r w:rsidR="007024DC">
        <w:t>api</w:t>
      </w:r>
      <w:proofErr w:type="spellEnd"/>
      <w:r w:rsidR="007024DC">
        <w:t xml:space="preserve"> comes into play here for providing us the neighbor when we feed in the coordinates</w:t>
      </w:r>
      <w:r w:rsidR="00307CAB">
        <w:t xml:space="preserve"> </w:t>
      </w:r>
      <w:r w:rsidR="007024DC">
        <w:t>(longitude,</w:t>
      </w:r>
      <w:r w:rsidR="00307CAB">
        <w:t xml:space="preserve"> </w:t>
      </w:r>
      <w:r w:rsidR="007024DC">
        <w:t xml:space="preserve">latitude) into the </w:t>
      </w:r>
      <w:proofErr w:type="spellStart"/>
      <w:r w:rsidR="007024DC">
        <w:t>api</w:t>
      </w:r>
      <w:proofErr w:type="spellEnd"/>
      <w:r w:rsidR="007024DC">
        <w:t xml:space="preserve"> request. </w:t>
      </w:r>
    </w:p>
    <w:p w14:paraId="65C828DD" w14:textId="4AD4A2BE" w:rsidR="009E3922" w:rsidRDefault="009E3922" w:rsidP="006F5740">
      <w:pPr>
        <w:spacing w:line="276" w:lineRule="auto"/>
        <w:ind w:firstLine="0"/>
        <w:jc w:val="both"/>
      </w:pPr>
    </w:p>
    <w:p w14:paraId="5A74218C" w14:textId="77777777" w:rsidR="009E3922" w:rsidRDefault="009E3922" w:rsidP="006F5740">
      <w:pPr>
        <w:spacing w:line="276" w:lineRule="auto"/>
        <w:ind w:firstLine="0"/>
        <w:jc w:val="both"/>
      </w:pPr>
    </w:p>
    <w:p w14:paraId="3EC22B46" w14:textId="4AEEA3BA" w:rsidR="00772CEE" w:rsidRPr="007A44CC" w:rsidRDefault="00772CEE" w:rsidP="00772CEE">
      <w:pPr>
        <w:ind w:firstLine="0"/>
        <w:jc w:val="both"/>
        <w:rPr>
          <w:b/>
          <w:bCs/>
          <w:sz w:val="36"/>
          <w:szCs w:val="36"/>
          <w:u w:val="single"/>
        </w:rPr>
      </w:pPr>
      <w:r>
        <w:rPr>
          <w:b/>
          <w:bCs/>
          <w:sz w:val="36"/>
          <w:szCs w:val="36"/>
          <w:u w:val="single"/>
        </w:rPr>
        <w:t>Results</w:t>
      </w:r>
    </w:p>
    <w:p w14:paraId="29BD2CEE" w14:textId="6132808C" w:rsidR="00772CEE" w:rsidRDefault="00772CEE" w:rsidP="00772CEE">
      <w:pPr>
        <w:spacing w:line="276" w:lineRule="auto"/>
        <w:ind w:firstLine="0"/>
        <w:jc w:val="both"/>
      </w:pPr>
      <w:r>
        <w:t>Based on the methodology above, we came to know that these are the 5 target places to open the Electronic Stores:</w:t>
      </w:r>
    </w:p>
    <w:p w14:paraId="697A5BAA" w14:textId="77777777" w:rsidR="009E3922" w:rsidRDefault="009E3922" w:rsidP="00772CEE">
      <w:pPr>
        <w:spacing w:line="276" w:lineRule="auto"/>
        <w:ind w:firstLine="0"/>
        <w:jc w:val="both"/>
      </w:pPr>
    </w:p>
    <w:p w14:paraId="3403BF25" w14:textId="0787A8D7" w:rsidR="00772CEE" w:rsidRDefault="009E3922" w:rsidP="00772CEE">
      <w:pPr>
        <w:spacing w:line="276" w:lineRule="auto"/>
        <w:ind w:firstLine="0"/>
        <w:jc w:val="both"/>
      </w:pPr>
      <w:r>
        <w:rPr>
          <w:noProof/>
        </w:rPr>
        <w:drawing>
          <wp:inline distT="0" distB="0" distL="0" distR="0" wp14:anchorId="7A65009E" wp14:editId="0FD5964D">
            <wp:extent cx="1666875" cy="1266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6875" cy="1266825"/>
                    </a:xfrm>
                    <a:prstGeom prst="rect">
                      <a:avLst/>
                    </a:prstGeom>
                  </pic:spPr>
                </pic:pic>
              </a:graphicData>
            </a:graphic>
          </wp:inline>
        </w:drawing>
      </w:r>
    </w:p>
    <w:p w14:paraId="452041B4" w14:textId="1312A830" w:rsidR="00772CEE" w:rsidRDefault="00307CAB" w:rsidP="00772CEE">
      <w:pPr>
        <w:spacing w:line="276" w:lineRule="auto"/>
        <w:ind w:firstLine="0"/>
        <w:jc w:val="both"/>
      </w:pPr>
      <w:r>
        <w:t>Foursquare returned the results in a Chinese language so we used a translator API to convert it back to</w:t>
      </w:r>
      <w:bookmarkStart w:id="1" w:name="_GoBack"/>
      <w:bookmarkEnd w:id="1"/>
      <w:r>
        <w:t xml:space="preserve"> English and thus get the above names in English.</w:t>
      </w:r>
    </w:p>
    <w:p w14:paraId="760D062A" w14:textId="6A76C0E2" w:rsidR="00772CEE" w:rsidRDefault="00772CEE" w:rsidP="00772CEE">
      <w:pPr>
        <w:spacing w:line="276" w:lineRule="auto"/>
        <w:ind w:firstLine="0"/>
        <w:jc w:val="both"/>
      </w:pPr>
      <w:r>
        <w:lastRenderedPageBreak/>
        <w:t xml:space="preserve">The map is as follows, where the red dot denotes the place having </w:t>
      </w:r>
      <w:proofErr w:type="gramStart"/>
      <w:r>
        <w:t>the most</w:t>
      </w:r>
      <w:proofErr w:type="gramEnd"/>
      <w:r>
        <w:t xml:space="preserve"> number of Electronics Store where as the blue markers are the target sites for opening electronic stores to get the customer attention:</w:t>
      </w:r>
    </w:p>
    <w:p w14:paraId="40A4B21A" w14:textId="09515A87" w:rsidR="0046293F" w:rsidRDefault="0046293F" w:rsidP="006F5740">
      <w:pPr>
        <w:spacing w:line="276" w:lineRule="auto"/>
        <w:ind w:firstLine="0"/>
        <w:jc w:val="both"/>
      </w:pPr>
    </w:p>
    <w:p w14:paraId="110AA0AC" w14:textId="26B9477C" w:rsidR="0046293F" w:rsidRDefault="009E3922" w:rsidP="009E3922">
      <w:pPr>
        <w:spacing w:line="276" w:lineRule="auto"/>
        <w:ind w:firstLine="0"/>
        <w:jc w:val="center"/>
      </w:pPr>
      <w:r>
        <w:rPr>
          <w:noProof/>
        </w:rPr>
        <w:drawing>
          <wp:inline distT="0" distB="0" distL="0" distR="0" wp14:anchorId="2CF825E2" wp14:editId="579A94AB">
            <wp:extent cx="5632450" cy="339270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4542" cy="3393969"/>
                    </a:xfrm>
                    <a:prstGeom prst="rect">
                      <a:avLst/>
                    </a:prstGeom>
                  </pic:spPr>
                </pic:pic>
              </a:graphicData>
            </a:graphic>
          </wp:inline>
        </w:drawing>
      </w:r>
    </w:p>
    <w:p w14:paraId="253B4F47" w14:textId="6F5D2B62" w:rsidR="0046293F" w:rsidRDefault="0046293F" w:rsidP="0046293F">
      <w:pPr>
        <w:spacing w:line="276" w:lineRule="auto"/>
        <w:ind w:firstLine="0"/>
        <w:jc w:val="both"/>
      </w:pPr>
    </w:p>
    <w:p w14:paraId="64565193" w14:textId="5E8461B9" w:rsidR="0046293F" w:rsidRDefault="0046293F" w:rsidP="0046293F">
      <w:pPr>
        <w:spacing w:line="276" w:lineRule="auto"/>
        <w:ind w:firstLine="0"/>
        <w:jc w:val="both"/>
      </w:pPr>
    </w:p>
    <w:p w14:paraId="7B4DE013" w14:textId="76343464" w:rsidR="0046293F" w:rsidRPr="007A44CC" w:rsidRDefault="0046293F" w:rsidP="0046293F">
      <w:pPr>
        <w:ind w:firstLine="0"/>
        <w:jc w:val="both"/>
        <w:rPr>
          <w:b/>
          <w:bCs/>
          <w:sz w:val="36"/>
          <w:szCs w:val="36"/>
          <w:u w:val="single"/>
        </w:rPr>
      </w:pPr>
      <w:r>
        <w:rPr>
          <w:b/>
          <w:bCs/>
          <w:sz w:val="36"/>
          <w:szCs w:val="36"/>
          <w:u w:val="single"/>
        </w:rPr>
        <w:t>Limitations</w:t>
      </w:r>
    </w:p>
    <w:p w14:paraId="759A349B" w14:textId="0A2E8079" w:rsidR="0046293F" w:rsidRDefault="0046293F" w:rsidP="0046293F">
      <w:pPr>
        <w:spacing w:line="276" w:lineRule="auto"/>
        <w:ind w:firstLine="0"/>
        <w:jc w:val="both"/>
      </w:pPr>
      <w:r>
        <w:t xml:space="preserve">The data used is a bit old and the market trends changes </w:t>
      </w:r>
      <w:proofErr w:type="gramStart"/>
      <w:r>
        <w:t>fairly quick</w:t>
      </w:r>
      <w:r w:rsidR="00772CEE">
        <w:t>er</w:t>
      </w:r>
      <w:proofErr w:type="gramEnd"/>
      <w:r>
        <w:t xml:space="preserve"> sometimes. Likewise, we are just analyzing 2,000 venues </w:t>
      </w:r>
      <w:proofErr w:type="gramStart"/>
      <w:r>
        <w:t>at the moment</w:t>
      </w:r>
      <w:proofErr w:type="gramEnd"/>
      <w:r>
        <w:t xml:space="preserve"> for the sake of simplicity. </w:t>
      </w:r>
      <w:r w:rsidR="00772CEE">
        <w:t>To get a detailed analysis we should not only use the most updated dataset but also increase the magnitude of our input data.</w:t>
      </w:r>
    </w:p>
    <w:p w14:paraId="17A5D093" w14:textId="77777777" w:rsidR="0046293F" w:rsidRDefault="0046293F" w:rsidP="0046293F">
      <w:pPr>
        <w:spacing w:line="276" w:lineRule="auto"/>
        <w:ind w:firstLine="0"/>
        <w:jc w:val="both"/>
      </w:pPr>
    </w:p>
    <w:p w14:paraId="5E7760CC" w14:textId="24C95BFC" w:rsidR="0046293F" w:rsidRDefault="0046293F" w:rsidP="0046293F">
      <w:pPr>
        <w:spacing w:line="276" w:lineRule="auto"/>
        <w:ind w:firstLine="0"/>
        <w:jc w:val="both"/>
      </w:pPr>
    </w:p>
    <w:p w14:paraId="4FE1E049" w14:textId="3BBC41BF" w:rsidR="00772CEE" w:rsidRPr="007A44CC" w:rsidRDefault="00772CEE" w:rsidP="00772CEE">
      <w:pPr>
        <w:ind w:firstLine="0"/>
        <w:jc w:val="both"/>
        <w:rPr>
          <w:b/>
          <w:bCs/>
          <w:sz w:val="36"/>
          <w:szCs w:val="36"/>
          <w:u w:val="single"/>
        </w:rPr>
      </w:pPr>
      <w:r>
        <w:rPr>
          <w:b/>
          <w:bCs/>
          <w:sz w:val="36"/>
          <w:szCs w:val="36"/>
          <w:u w:val="single"/>
        </w:rPr>
        <w:t>Conclusion</w:t>
      </w:r>
    </w:p>
    <w:p w14:paraId="27662E7B" w14:textId="6960F94E" w:rsidR="00772CEE" w:rsidRDefault="00772CEE" w:rsidP="00772CEE">
      <w:pPr>
        <w:spacing w:line="276" w:lineRule="auto"/>
        <w:ind w:firstLine="0"/>
        <w:jc w:val="both"/>
      </w:pPr>
      <w:r>
        <w:t xml:space="preserve">Data Science can be used to enhance business initiation. </w:t>
      </w:r>
      <w:r w:rsidR="005A7B2C">
        <w:t xml:space="preserve">While there could be limitations in the age, trends, location and collection of data, data science can help cope up with the loopholes and analyze large scale data to provide some valuable insights. </w:t>
      </w:r>
    </w:p>
    <w:p w14:paraId="5BDA9F46" w14:textId="6D1D1A44" w:rsidR="0046293F" w:rsidRDefault="0046293F" w:rsidP="0046293F">
      <w:pPr>
        <w:spacing w:line="276" w:lineRule="auto"/>
        <w:ind w:firstLine="0"/>
        <w:jc w:val="both"/>
      </w:pPr>
    </w:p>
    <w:p w14:paraId="10859ABE" w14:textId="77777777" w:rsidR="0046293F" w:rsidRPr="000B72C5" w:rsidRDefault="0046293F" w:rsidP="0046293F">
      <w:pPr>
        <w:spacing w:line="276" w:lineRule="auto"/>
        <w:ind w:firstLine="0"/>
        <w:jc w:val="both"/>
      </w:pPr>
    </w:p>
    <w:sectPr w:rsidR="0046293F" w:rsidRPr="000B72C5" w:rsidSect="002A366F">
      <w:headerReference w:type="default" r:id="rId18"/>
      <w:headerReference w:type="first" r:id="rId19"/>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CB1479" w14:textId="77777777" w:rsidR="0054717A" w:rsidRDefault="0054717A">
      <w:pPr>
        <w:spacing w:line="240" w:lineRule="auto"/>
      </w:pPr>
      <w:r>
        <w:separator/>
      </w:r>
    </w:p>
    <w:p w14:paraId="56DD3468" w14:textId="77777777" w:rsidR="0054717A" w:rsidRDefault="0054717A"/>
  </w:endnote>
  <w:endnote w:type="continuationSeparator" w:id="0">
    <w:p w14:paraId="7D0A60A9" w14:textId="77777777" w:rsidR="0054717A" w:rsidRDefault="0054717A">
      <w:pPr>
        <w:spacing w:line="240" w:lineRule="auto"/>
      </w:pPr>
      <w:r>
        <w:continuationSeparator/>
      </w:r>
    </w:p>
    <w:p w14:paraId="122B3BD8" w14:textId="77777777" w:rsidR="0054717A" w:rsidRDefault="005471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5C71F5" w14:textId="77777777" w:rsidR="0054717A" w:rsidRDefault="0054717A">
      <w:pPr>
        <w:spacing w:line="240" w:lineRule="auto"/>
      </w:pPr>
      <w:r>
        <w:separator/>
      </w:r>
    </w:p>
    <w:p w14:paraId="148C96F4" w14:textId="77777777" w:rsidR="0054717A" w:rsidRDefault="0054717A"/>
  </w:footnote>
  <w:footnote w:type="continuationSeparator" w:id="0">
    <w:p w14:paraId="239EE587" w14:textId="77777777" w:rsidR="0054717A" w:rsidRDefault="0054717A">
      <w:pPr>
        <w:spacing w:line="240" w:lineRule="auto"/>
      </w:pPr>
      <w:r>
        <w:continuationSeparator/>
      </w:r>
    </w:p>
    <w:p w14:paraId="21D83E3E" w14:textId="77777777" w:rsidR="0054717A" w:rsidRDefault="005471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D779BF" w14:textId="20892A7B" w:rsidR="00E81978" w:rsidRDefault="0054717A">
    <w:pPr>
      <w:pStyle w:val="Header"/>
    </w:pPr>
    <w:sdt>
      <w:sdtPr>
        <w:alias w:val="Running head"/>
        <w:tag w:val=""/>
        <w:id w:val="12739865"/>
        <w:placeholder>
          <w:docPart w:val="EC17CCE5401F4515BC4BAD19E4CFD46A"/>
        </w:placeholder>
        <w:dataBinding w:prefixMappings="xmlns:ns0='http://schemas.microsoft.com/office/2006/coverPageProps' " w:xpath="/ns0:CoverPageProperties[1]/ns0:Abstract[1]" w:storeItemID="{55AF091B-3C7A-41E3-B477-F2FDAA23CFDA}"/>
        <w15:appearance w15:val="hidden"/>
        <w:text/>
      </w:sdtPr>
      <w:sdtEndPr/>
      <w:sdtContent>
        <w:r w:rsidR="000B72C5" w:rsidRPr="000B72C5">
          <w:t>Making Tokyo City’s Neighborhoods Commercially Viable with Data Science in Python</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44E88" w14:textId="1CB14AB6" w:rsidR="00E81978" w:rsidRDefault="000B72C5">
    <w:pPr>
      <w:pStyle w:val="Header"/>
      <w:rPr>
        <w:rStyle w:val="Strong"/>
      </w:rPr>
    </w:pPr>
    <w:r>
      <w:t>Making Tokyo City’s Neighborhoods Commercially Viable with Data Science in Python</w:t>
    </w:r>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2C5"/>
    <w:rsid w:val="000B72C5"/>
    <w:rsid w:val="000C63B1"/>
    <w:rsid w:val="000D3F41"/>
    <w:rsid w:val="002A2263"/>
    <w:rsid w:val="002A366F"/>
    <w:rsid w:val="00307CAB"/>
    <w:rsid w:val="00355DCA"/>
    <w:rsid w:val="003F3BA1"/>
    <w:rsid w:val="004114EA"/>
    <w:rsid w:val="0046293F"/>
    <w:rsid w:val="004F32B7"/>
    <w:rsid w:val="004F5FFF"/>
    <w:rsid w:val="0054717A"/>
    <w:rsid w:val="00551A02"/>
    <w:rsid w:val="005534FA"/>
    <w:rsid w:val="005A7B2C"/>
    <w:rsid w:val="005D3A03"/>
    <w:rsid w:val="006F5740"/>
    <w:rsid w:val="007024DC"/>
    <w:rsid w:val="00772CEE"/>
    <w:rsid w:val="007A44CC"/>
    <w:rsid w:val="007C1B13"/>
    <w:rsid w:val="008002C0"/>
    <w:rsid w:val="008C5323"/>
    <w:rsid w:val="009A6A3B"/>
    <w:rsid w:val="009E3922"/>
    <w:rsid w:val="00A45EE5"/>
    <w:rsid w:val="00B823AA"/>
    <w:rsid w:val="00BA45DB"/>
    <w:rsid w:val="00BF4184"/>
    <w:rsid w:val="00C0601E"/>
    <w:rsid w:val="00C31D30"/>
    <w:rsid w:val="00CD6E39"/>
    <w:rsid w:val="00CF6E91"/>
    <w:rsid w:val="00D85B68"/>
    <w:rsid w:val="00E25B4A"/>
    <w:rsid w:val="00E6004D"/>
    <w:rsid w:val="00E81978"/>
    <w:rsid w:val="00F0689F"/>
    <w:rsid w:val="00F379B7"/>
    <w:rsid w:val="00F43226"/>
    <w:rsid w:val="00F525F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808EA5"/>
  <w15:chartTrackingRefBased/>
  <w15:docId w15:val="{B46D00C7-6560-4663-80B8-7FBB88B28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4"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semiHidden/>
    <w:unhideWhenUsed/>
    <w:rsid w:val="00A45EE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s://sites.google.com/site/yangdingqi/home/foursquare-dataset" TargetMode="Externa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VEED%20SHAIKH\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B1AEF475B1B4426BC38CB4DD9FE6AEB"/>
        <w:category>
          <w:name w:val="General"/>
          <w:gallery w:val="placeholder"/>
        </w:category>
        <w:types>
          <w:type w:val="bbPlcHdr"/>
        </w:types>
        <w:behaviors>
          <w:behavior w:val="content"/>
        </w:behaviors>
        <w:guid w:val="{787ACDC6-49D0-4EF1-BCE4-E694696DDB44}"/>
      </w:docPartPr>
      <w:docPartBody>
        <w:p w:rsidR="00153B82" w:rsidRDefault="00CB48D0">
          <w:pPr>
            <w:pStyle w:val="FB1AEF475B1B4426BC38CB4DD9FE6AEB"/>
          </w:pPr>
          <w:r>
            <w:t>[Title Here, up to 12 Words, on One to Two Lines]</w:t>
          </w:r>
        </w:p>
      </w:docPartBody>
    </w:docPart>
    <w:docPart>
      <w:docPartPr>
        <w:name w:val="EC17CCE5401F4515BC4BAD19E4CFD46A"/>
        <w:category>
          <w:name w:val="General"/>
          <w:gallery w:val="placeholder"/>
        </w:category>
        <w:types>
          <w:type w:val="bbPlcHdr"/>
        </w:types>
        <w:behaviors>
          <w:behavior w:val="content"/>
        </w:behaviors>
        <w:guid w:val="{E0D6C7DE-B6F4-4A1C-A128-0655E91D4E8E}"/>
      </w:docPartPr>
      <w:docPartBody>
        <w:p w:rsidR="00153B82" w:rsidRDefault="00CB48D0">
          <w:pPr>
            <w:pStyle w:val="EC17CCE5401F4515BC4BAD19E4CFD46A"/>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8D0"/>
    <w:rsid w:val="00153B82"/>
    <w:rsid w:val="00A35D42"/>
    <w:rsid w:val="00CB48D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1AEF475B1B4426BC38CB4DD9FE6AEB">
    <w:name w:val="FB1AEF475B1B4426BC38CB4DD9FE6AEB"/>
  </w:style>
  <w:style w:type="paragraph" w:customStyle="1" w:styleId="2D6069F7749C4171B89347929D720B2F">
    <w:name w:val="2D6069F7749C4171B89347929D720B2F"/>
  </w:style>
  <w:style w:type="paragraph" w:customStyle="1" w:styleId="E30211DC88F64C5F969560A196DDFC02">
    <w:name w:val="E30211DC88F64C5F969560A196DDFC02"/>
  </w:style>
  <w:style w:type="paragraph" w:customStyle="1" w:styleId="02053358E5EB43DE9FA0681BFF2551F8">
    <w:name w:val="02053358E5EB43DE9FA0681BFF2551F8"/>
  </w:style>
  <w:style w:type="paragraph" w:customStyle="1" w:styleId="F2463F0C70DF4A108EE17F3EB71F5129">
    <w:name w:val="F2463F0C70DF4A108EE17F3EB71F5129"/>
  </w:style>
  <w:style w:type="paragraph" w:customStyle="1" w:styleId="46D96456AE334B309AD98D693A44F2FB">
    <w:name w:val="46D96456AE334B309AD98D693A44F2FB"/>
  </w:style>
  <w:style w:type="character" w:styleId="Emphasis">
    <w:name w:val="Emphasis"/>
    <w:basedOn w:val="DefaultParagraphFont"/>
    <w:uiPriority w:val="4"/>
    <w:unhideWhenUsed/>
    <w:qFormat/>
    <w:rPr>
      <w:i/>
      <w:iCs/>
    </w:rPr>
  </w:style>
  <w:style w:type="paragraph" w:customStyle="1" w:styleId="E97F408F02E74334BAADA53F20A45A45">
    <w:name w:val="E97F408F02E74334BAADA53F20A45A45"/>
  </w:style>
  <w:style w:type="paragraph" w:customStyle="1" w:styleId="D607116D7EAA47269788F2A259405133">
    <w:name w:val="D607116D7EAA47269788F2A259405133"/>
  </w:style>
  <w:style w:type="paragraph" w:customStyle="1" w:styleId="2269862058074FDFB4872535B8AC2D86">
    <w:name w:val="2269862058074FDFB4872535B8AC2D86"/>
  </w:style>
  <w:style w:type="paragraph" w:customStyle="1" w:styleId="2C038E7B28B54AEBBFC7759A8E2707C1">
    <w:name w:val="2C038E7B28B54AEBBFC7759A8E2707C1"/>
  </w:style>
  <w:style w:type="paragraph" w:customStyle="1" w:styleId="F2C3C85A716E46C19DC053AF212BD7AE">
    <w:name w:val="F2C3C85A716E46C19DC053AF212BD7AE"/>
  </w:style>
  <w:style w:type="paragraph" w:customStyle="1" w:styleId="509B3C84310C4DEA865BA3BF906BCC2B">
    <w:name w:val="509B3C84310C4DEA865BA3BF906BCC2B"/>
  </w:style>
  <w:style w:type="paragraph" w:customStyle="1" w:styleId="378B75133BDB44C0B8879D7DA6385359">
    <w:name w:val="378B75133BDB44C0B8879D7DA6385359"/>
  </w:style>
  <w:style w:type="paragraph" w:customStyle="1" w:styleId="B1EA7183B408420892368904C005FBB4">
    <w:name w:val="B1EA7183B408420892368904C005FBB4"/>
  </w:style>
  <w:style w:type="paragraph" w:customStyle="1" w:styleId="9528A7AFB4D9464FAAB79C6EAE92DB82">
    <w:name w:val="9528A7AFB4D9464FAAB79C6EAE92DB82"/>
  </w:style>
  <w:style w:type="paragraph" w:customStyle="1" w:styleId="B669AEA55DCC43B5821B4A824FFE5E30">
    <w:name w:val="B669AEA55DCC43B5821B4A824FFE5E30"/>
  </w:style>
  <w:style w:type="paragraph" w:customStyle="1" w:styleId="0A239A9890EA4CE58EF5B04E60E06A4B">
    <w:name w:val="0A239A9890EA4CE58EF5B04E60E06A4B"/>
  </w:style>
  <w:style w:type="paragraph" w:customStyle="1" w:styleId="861DB04EDDE647D3A9B22F3D3B1356FB">
    <w:name w:val="861DB04EDDE647D3A9B22F3D3B1356FB"/>
  </w:style>
  <w:style w:type="paragraph" w:customStyle="1" w:styleId="35B0955E717741A0B2FF66FB185C388F">
    <w:name w:val="35B0955E717741A0B2FF66FB185C388F"/>
  </w:style>
  <w:style w:type="paragraph" w:customStyle="1" w:styleId="164C4FFA5F2041249C27E88F22E4ED10">
    <w:name w:val="164C4FFA5F2041249C27E88F22E4ED10"/>
  </w:style>
  <w:style w:type="paragraph" w:customStyle="1" w:styleId="AC21E135CE2C486098A84CB317F29D92">
    <w:name w:val="AC21E135CE2C486098A84CB317F29D92"/>
  </w:style>
  <w:style w:type="paragraph" w:customStyle="1" w:styleId="B3B177462D8141AE9B3F3B3BBDFF8CE5">
    <w:name w:val="B3B177462D8141AE9B3F3B3BBDFF8CE5"/>
  </w:style>
  <w:style w:type="paragraph" w:customStyle="1" w:styleId="8510D2F472CC4588B825DAD512F11869">
    <w:name w:val="8510D2F472CC4588B825DAD512F11869"/>
  </w:style>
  <w:style w:type="paragraph" w:customStyle="1" w:styleId="EA528008046D494B92B0A47C39E540F3">
    <w:name w:val="EA528008046D494B92B0A47C39E540F3"/>
  </w:style>
  <w:style w:type="paragraph" w:customStyle="1" w:styleId="740856552F5248689F9057DE626D92BC">
    <w:name w:val="740856552F5248689F9057DE626D92BC"/>
  </w:style>
  <w:style w:type="paragraph" w:customStyle="1" w:styleId="767BFD8958B447C992F81DAC0B884D44">
    <w:name w:val="767BFD8958B447C992F81DAC0B884D44"/>
  </w:style>
  <w:style w:type="paragraph" w:customStyle="1" w:styleId="A90FCA6AB79642229C399C20581D9945">
    <w:name w:val="A90FCA6AB79642229C399C20581D9945"/>
  </w:style>
  <w:style w:type="paragraph" w:customStyle="1" w:styleId="30E92BAAF80E4195AD4BD004F77E865F">
    <w:name w:val="30E92BAAF80E4195AD4BD004F77E865F"/>
  </w:style>
  <w:style w:type="paragraph" w:customStyle="1" w:styleId="9970964C4206498A8ED62AF77F4755DF">
    <w:name w:val="9970964C4206498A8ED62AF77F4755DF"/>
  </w:style>
  <w:style w:type="paragraph" w:customStyle="1" w:styleId="F091A8F718314790AD0A165DD01D7CD0">
    <w:name w:val="F091A8F718314790AD0A165DD01D7CD0"/>
  </w:style>
  <w:style w:type="paragraph" w:customStyle="1" w:styleId="E73A99DC619C43DB9D3E8B155D9F9CFB">
    <w:name w:val="E73A99DC619C43DB9D3E8B155D9F9CFB"/>
  </w:style>
  <w:style w:type="paragraph" w:customStyle="1" w:styleId="425951EC353B437D8B1D326DAA38632F">
    <w:name w:val="425951EC353B437D8B1D326DAA38632F"/>
  </w:style>
  <w:style w:type="paragraph" w:customStyle="1" w:styleId="58628792CC3947ED93C7594A024BD8EB">
    <w:name w:val="58628792CC3947ED93C7594A024BD8EB"/>
  </w:style>
  <w:style w:type="paragraph" w:customStyle="1" w:styleId="5B1648B0FB0B4D678CDE6067422C2665">
    <w:name w:val="5B1648B0FB0B4D678CDE6067422C2665"/>
  </w:style>
  <w:style w:type="paragraph" w:customStyle="1" w:styleId="077C8D1662C14E58A640E427997F89BA">
    <w:name w:val="077C8D1662C14E58A640E427997F89BA"/>
  </w:style>
  <w:style w:type="paragraph" w:customStyle="1" w:styleId="0480AC374EAC4C5980BF74EA761FDEA4">
    <w:name w:val="0480AC374EAC4C5980BF74EA761FDEA4"/>
  </w:style>
  <w:style w:type="paragraph" w:customStyle="1" w:styleId="C5BE730D978D4F44999463E7F2F74D57">
    <w:name w:val="C5BE730D978D4F44999463E7F2F74D57"/>
  </w:style>
  <w:style w:type="paragraph" w:customStyle="1" w:styleId="D32F14141DBA4D51B27F4B4349B3DFB4">
    <w:name w:val="D32F14141DBA4D51B27F4B4349B3DFB4"/>
  </w:style>
  <w:style w:type="paragraph" w:customStyle="1" w:styleId="4CDA58B5A3384068810EF8E335D20EEB">
    <w:name w:val="4CDA58B5A3384068810EF8E335D20EEB"/>
  </w:style>
  <w:style w:type="paragraph" w:customStyle="1" w:styleId="620DD41FA7FC4F77A1C0E13D59040BEB">
    <w:name w:val="620DD41FA7FC4F77A1C0E13D59040BEB"/>
  </w:style>
  <w:style w:type="paragraph" w:customStyle="1" w:styleId="0CD6B870E9D94AD7886C93FAD6A4F5AB">
    <w:name w:val="0CD6B870E9D94AD7886C93FAD6A4F5AB"/>
  </w:style>
  <w:style w:type="paragraph" w:customStyle="1" w:styleId="4F46F752820345E5A849D10CAE0D3175">
    <w:name w:val="4F46F752820345E5A849D10CAE0D3175"/>
  </w:style>
  <w:style w:type="paragraph" w:customStyle="1" w:styleId="C68247F2BB284D2E87C6189D5913A4B8">
    <w:name w:val="C68247F2BB284D2E87C6189D5913A4B8"/>
  </w:style>
  <w:style w:type="paragraph" w:customStyle="1" w:styleId="9153582939444C638098CEC999CBED56">
    <w:name w:val="9153582939444C638098CEC999CBED56"/>
  </w:style>
  <w:style w:type="paragraph" w:customStyle="1" w:styleId="01762D792C7649A88C3EBA82A72DDA98">
    <w:name w:val="01762D792C7649A88C3EBA82A72DDA98"/>
  </w:style>
  <w:style w:type="paragraph" w:customStyle="1" w:styleId="CADE3B4FB0A1449DA8FF22597F5DF870">
    <w:name w:val="CADE3B4FB0A1449DA8FF22597F5DF870"/>
  </w:style>
  <w:style w:type="paragraph" w:customStyle="1" w:styleId="F6D46E4C6C6A41A7B718A1BC5005D9C3">
    <w:name w:val="F6D46E4C6C6A41A7B718A1BC5005D9C3"/>
  </w:style>
  <w:style w:type="paragraph" w:customStyle="1" w:styleId="A61D03C23ECA4C9D83D920C1E1AF718C">
    <w:name w:val="A61D03C23ECA4C9D83D920C1E1AF718C"/>
  </w:style>
  <w:style w:type="paragraph" w:customStyle="1" w:styleId="94B73EB851214B3AA853431D59FBC86A">
    <w:name w:val="94B73EB851214B3AA853431D59FBC86A"/>
  </w:style>
  <w:style w:type="paragraph" w:customStyle="1" w:styleId="185816B9BA1B40618E9458F11DD1C328">
    <w:name w:val="185816B9BA1B40618E9458F11DD1C328"/>
  </w:style>
  <w:style w:type="paragraph" w:customStyle="1" w:styleId="B0C83CD526B847CA8387CA864DDD3D1B">
    <w:name w:val="B0C83CD526B847CA8387CA864DDD3D1B"/>
  </w:style>
  <w:style w:type="paragraph" w:customStyle="1" w:styleId="B058A364DB934D91A713747754BD06F8">
    <w:name w:val="B058A364DB934D91A713747754BD06F8"/>
  </w:style>
  <w:style w:type="paragraph" w:customStyle="1" w:styleId="B6DA63D2878745EDAF50ACBDF73ACB9C">
    <w:name w:val="B6DA63D2878745EDAF50ACBDF73ACB9C"/>
  </w:style>
  <w:style w:type="paragraph" w:customStyle="1" w:styleId="71DAB949F344417ABA83D28E2574AC88">
    <w:name w:val="71DAB949F344417ABA83D28E2574AC88"/>
  </w:style>
  <w:style w:type="paragraph" w:customStyle="1" w:styleId="7F324D9127D84A7FA71FFBCEAA77AF88">
    <w:name w:val="7F324D9127D84A7FA71FFBCEAA77AF88"/>
  </w:style>
  <w:style w:type="paragraph" w:customStyle="1" w:styleId="4ED0F9F2783A48A69BAFA329F5014580">
    <w:name w:val="4ED0F9F2783A48A69BAFA329F5014580"/>
  </w:style>
  <w:style w:type="paragraph" w:customStyle="1" w:styleId="77813164FDB04C9F8B842100F56037F0">
    <w:name w:val="77813164FDB04C9F8B842100F56037F0"/>
  </w:style>
  <w:style w:type="paragraph" w:customStyle="1" w:styleId="D5E37C139CF84D13A43F1430171EC26F">
    <w:name w:val="D5E37C139CF84D13A43F1430171EC26F"/>
  </w:style>
  <w:style w:type="paragraph" w:customStyle="1" w:styleId="E4C8525F5D1444B09ED76DE94FECCA8B">
    <w:name w:val="E4C8525F5D1444B09ED76DE94FECCA8B"/>
  </w:style>
  <w:style w:type="paragraph" w:customStyle="1" w:styleId="4F44C665E7A14AF485C4CF4F2FA2AC6E">
    <w:name w:val="4F44C665E7A14AF485C4CF4F2FA2AC6E"/>
  </w:style>
  <w:style w:type="paragraph" w:customStyle="1" w:styleId="D4C0DB9FAB514ED98BAC3CAAC06E2277">
    <w:name w:val="D4C0DB9FAB514ED98BAC3CAAC06E2277"/>
  </w:style>
  <w:style w:type="paragraph" w:customStyle="1" w:styleId="EC17CCE5401F4515BC4BAD19E4CFD46A">
    <w:name w:val="EC17CCE5401F4515BC4BAD19E4CFD46A"/>
  </w:style>
  <w:style w:type="paragraph" w:customStyle="1" w:styleId="81CF81BFFFDF408697D9DC99EC13BD9B">
    <w:name w:val="81CF81BFFFDF408697D9DC99EC13BD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Making Tokyo City’s Neighborhoods Commercially Viable with Data Science in Python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64C12E-FEF6-4579-B7ED-F2FB90041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242</TotalTime>
  <Pages>1</Pages>
  <Words>723</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Applying Data Science in Python to find the Neighborhoods in Tokyo with Potential Business Opportunity</vt:lpstr>
    </vt:vector>
  </TitlesOfParts>
  <Company/>
  <LinksUpToDate>false</LinksUpToDate>
  <CharactersWithSpaces>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Applying Data Science in Python to find the Neighborhoods in Tokyo with Potential Business Opportunity</dc:title>
  <dc:subject/>
  <dc:creator>NAVEED SHAIKH</dc:creator>
  <cp:keywords/>
  <dc:description/>
  <cp:lastModifiedBy>Muhammad Sheheryar</cp:lastModifiedBy>
  <cp:revision>15</cp:revision>
  <cp:lastPrinted>2020-04-08T15:59:00Z</cp:lastPrinted>
  <dcterms:created xsi:type="dcterms:W3CDTF">2020-04-06T18:49:00Z</dcterms:created>
  <dcterms:modified xsi:type="dcterms:W3CDTF">2020-04-08T15:59:00Z</dcterms:modified>
</cp:coreProperties>
</file>